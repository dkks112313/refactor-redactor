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B04" w:rsidRPr="00497B52" w:rsidRDefault="00080B04" w:rsidP="00164B89">
      <w:pPr>
        <w:widowControl/>
        <w:spacing w:line="240" w:lineRule="auto"/>
        <w:jc w:val="center"/>
        <w:rPr>
          <w:szCs w:val="28"/>
        </w:rPr>
      </w:pPr>
      <w:r w:rsidRPr="00497B52">
        <w:rPr>
          <w:noProof/>
          <w:szCs w:val="28"/>
          <w:lang w:eastAsia="uk-U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266825" cy="1165225"/>
            <wp:effectExtent l="0" t="0" r="9525" b="0"/>
            <wp:wrapTight wrapText="bothSides">
              <wp:wrapPolygon edited="0">
                <wp:start x="6171" y="0"/>
                <wp:lineTo x="3898" y="1059"/>
                <wp:lineTo x="0" y="4591"/>
                <wp:lineTo x="0" y="13419"/>
                <wp:lineTo x="1949" y="16950"/>
                <wp:lineTo x="1949" y="17657"/>
                <wp:lineTo x="9095" y="21188"/>
                <wp:lineTo x="10394" y="21188"/>
                <wp:lineTo x="15266" y="21188"/>
                <wp:lineTo x="16241" y="21188"/>
                <wp:lineTo x="20788" y="16950"/>
                <wp:lineTo x="21438" y="14125"/>
                <wp:lineTo x="21438" y="8122"/>
                <wp:lineTo x="20788" y="4944"/>
                <wp:lineTo x="15916" y="1766"/>
                <wp:lineTo x="11044" y="0"/>
                <wp:lineTo x="6171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7B52">
        <w:rPr>
          <w:szCs w:val="28"/>
        </w:rPr>
        <w:t>МІНІСТЕРСТВО ОСВІТИ І НАУКИ УКРАЇНИ</w:t>
      </w:r>
    </w:p>
    <w:p w:rsidR="00080B04" w:rsidRPr="00497B52" w:rsidRDefault="00080B04" w:rsidP="00164B89">
      <w:pPr>
        <w:spacing w:line="240" w:lineRule="auto"/>
        <w:jc w:val="center"/>
        <w:rPr>
          <w:b/>
          <w:szCs w:val="28"/>
        </w:rPr>
      </w:pPr>
    </w:p>
    <w:p w:rsidR="00080B04" w:rsidRPr="00497B52" w:rsidRDefault="00080B04" w:rsidP="00164B89">
      <w:pPr>
        <w:spacing w:line="240" w:lineRule="auto"/>
        <w:jc w:val="center"/>
        <w:rPr>
          <w:szCs w:val="28"/>
        </w:rPr>
      </w:pPr>
      <w:r w:rsidRPr="00497B52">
        <w:rPr>
          <w:b/>
          <w:szCs w:val="28"/>
        </w:rPr>
        <w:t>Український державний університет науки і технологій</w:t>
      </w:r>
    </w:p>
    <w:p w:rsidR="00080B04" w:rsidRPr="00497B52" w:rsidRDefault="00080B04" w:rsidP="00164B89">
      <w:pPr>
        <w:spacing w:line="240" w:lineRule="auto"/>
        <w:jc w:val="center"/>
        <w:rPr>
          <w:szCs w:val="28"/>
        </w:rPr>
      </w:pPr>
    </w:p>
    <w:p w:rsidR="00080B04" w:rsidRPr="00497B52" w:rsidRDefault="00080B04" w:rsidP="00164B89">
      <w:pPr>
        <w:spacing w:line="240" w:lineRule="auto"/>
        <w:jc w:val="center"/>
        <w:rPr>
          <w:szCs w:val="28"/>
        </w:rPr>
      </w:pPr>
      <w:r w:rsidRPr="00497B52">
        <w:rPr>
          <w:szCs w:val="28"/>
        </w:rPr>
        <w:t>Кафедра «Комп’ютерні інформаційні технології»</w:t>
      </w:r>
    </w:p>
    <w:p w:rsidR="00080B04" w:rsidRPr="00497B52" w:rsidRDefault="00080B04" w:rsidP="00164B89">
      <w:pPr>
        <w:spacing w:line="240" w:lineRule="auto"/>
        <w:rPr>
          <w:szCs w:val="28"/>
        </w:rPr>
      </w:pPr>
    </w:p>
    <w:p w:rsidR="00080B04" w:rsidRPr="00497B52" w:rsidRDefault="00080B04" w:rsidP="00164B89">
      <w:pPr>
        <w:spacing w:line="240" w:lineRule="auto"/>
        <w:rPr>
          <w:szCs w:val="28"/>
        </w:rPr>
      </w:pPr>
    </w:p>
    <w:p w:rsidR="00080B04" w:rsidRPr="00497B52" w:rsidRDefault="00080B04" w:rsidP="00164B89">
      <w:pPr>
        <w:spacing w:line="240" w:lineRule="auto"/>
        <w:rPr>
          <w:szCs w:val="28"/>
        </w:rPr>
      </w:pPr>
    </w:p>
    <w:p w:rsidR="00080B04" w:rsidRPr="00497B52" w:rsidRDefault="00080B04" w:rsidP="00164B89">
      <w:pPr>
        <w:spacing w:line="240" w:lineRule="auto"/>
        <w:rPr>
          <w:szCs w:val="28"/>
        </w:rPr>
      </w:pPr>
    </w:p>
    <w:p w:rsidR="00080B04" w:rsidRPr="00497B52" w:rsidRDefault="00080B04" w:rsidP="00164B89">
      <w:pPr>
        <w:spacing w:line="240" w:lineRule="auto"/>
        <w:rPr>
          <w:szCs w:val="28"/>
        </w:rPr>
      </w:pPr>
    </w:p>
    <w:p w:rsidR="00080B04" w:rsidRPr="00497B52" w:rsidRDefault="00080B04" w:rsidP="00164B89">
      <w:pPr>
        <w:spacing w:line="240" w:lineRule="auto"/>
        <w:rPr>
          <w:szCs w:val="28"/>
        </w:rPr>
      </w:pPr>
    </w:p>
    <w:p w:rsidR="00080B04" w:rsidRPr="00497B52" w:rsidRDefault="00080B04" w:rsidP="00164B89">
      <w:pPr>
        <w:spacing w:line="240" w:lineRule="auto"/>
        <w:rPr>
          <w:szCs w:val="28"/>
        </w:rPr>
      </w:pPr>
    </w:p>
    <w:p w:rsidR="00080B04" w:rsidRPr="00497B52" w:rsidRDefault="00080B04" w:rsidP="00164B89">
      <w:pPr>
        <w:spacing w:line="240" w:lineRule="auto"/>
        <w:rPr>
          <w:szCs w:val="28"/>
        </w:rPr>
      </w:pPr>
    </w:p>
    <w:p w:rsidR="00080B04" w:rsidRPr="00497B52" w:rsidRDefault="00080B04" w:rsidP="00164B89">
      <w:pPr>
        <w:spacing w:line="240" w:lineRule="auto"/>
        <w:rPr>
          <w:szCs w:val="28"/>
        </w:rPr>
      </w:pPr>
    </w:p>
    <w:p w:rsidR="00080B04" w:rsidRPr="00497B52" w:rsidRDefault="00080B04" w:rsidP="00164B89">
      <w:pPr>
        <w:spacing w:line="240" w:lineRule="auto"/>
        <w:jc w:val="center"/>
        <w:rPr>
          <w:b/>
          <w:szCs w:val="28"/>
        </w:rPr>
      </w:pPr>
    </w:p>
    <w:p w:rsidR="00080B04" w:rsidRPr="00A42C4F" w:rsidRDefault="00080B04" w:rsidP="00E14303">
      <w:pPr>
        <w:jc w:val="center"/>
        <w:rPr>
          <w:b/>
          <w:lang w:val="ru-RU"/>
        </w:rPr>
      </w:pPr>
      <w:r w:rsidRPr="00497B52">
        <w:rPr>
          <w:b/>
        </w:rPr>
        <w:t>Лабораторна робота №</w:t>
      </w:r>
      <w:r w:rsidR="00A42C4F" w:rsidRPr="00A42C4F">
        <w:rPr>
          <w:b/>
          <w:lang w:val="ru-RU"/>
        </w:rPr>
        <w:t>1</w:t>
      </w:r>
    </w:p>
    <w:p w:rsidR="00080B04" w:rsidRPr="00497B52" w:rsidRDefault="00080B04" w:rsidP="00E14303">
      <w:pPr>
        <w:spacing w:line="240" w:lineRule="auto"/>
        <w:jc w:val="center"/>
        <w:rPr>
          <w:smallCaps/>
        </w:rPr>
      </w:pPr>
      <w:r w:rsidRPr="00497B52">
        <w:rPr>
          <w:b/>
        </w:rPr>
        <w:br/>
      </w:r>
      <w:r w:rsidRPr="00497B52">
        <w:t>з дисципліни «</w:t>
      </w:r>
      <w:r w:rsidR="00A42C4F">
        <w:t>Проектний практикум</w:t>
      </w:r>
      <w:r w:rsidRPr="00497B52">
        <w:rPr>
          <w:smallCaps/>
        </w:rPr>
        <w:t>»</w:t>
      </w:r>
    </w:p>
    <w:p w:rsidR="00080B04" w:rsidRPr="00497B52" w:rsidRDefault="00080B04" w:rsidP="00E14303">
      <w:pPr>
        <w:spacing w:line="240" w:lineRule="auto"/>
      </w:pPr>
    </w:p>
    <w:p w:rsidR="00080B04" w:rsidRPr="00497B52" w:rsidRDefault="00080B04" w:rsidP="00E14303">
      <w:pPr>
        <w:spacing w:line="240" w:lineRule="auto"/>
        <w:jc w:val="center"/>
        <w:rPr>
          <w:color w:val="3A3A3A"/>
        </w:rPr>
      </w:pPr>
      <w:r w:rsidRPr="00497B52">
        <w:t>на тему: «</w:t>
      </w:r>
      <w:r w:rsidR="00A42C4F">
        <w:t>Дослідження предметної області. Виявлення функціональних вимог до інструменту рефакторингу.</w:t>
      </w:r>
      <w:r w:rsidRPr="00497B52">
        <w:t>»</w:t>
      </w:r>
    </w:p>
    <w:p w:rsidR="00080B04" w:rsidRPr="00497B52" w:rsidRDefault="00080B04" w:rsidP="00164B89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b/>
          <w:color w:val="000000"/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566"/>
        <w:rPr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566"/>
        <w:rPr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566"/>
        <w:rPr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566"/>
        <w:rPr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566"/>
        <w:rPr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566"/>
        <w:jc w:val="right"/>
        <w:rPr>
          <w:szCs w:val="28"/>
        </w:rPr>
      </w:pPr>
    </w:p>
    <w:p w:rsidR="00164B89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right"/>
        <w:rPr>
          <w:szCs w:val="28"/>
        </w:rPr>
      </w:pPr>
      <w:r w:rsidRPr="00497B52">
        <w:rPr>
          <w:szCs w:val="28"/>
        </w:rPr>
        <w:t>Викона</w:t>
      </w:r>
      <w:r w:rsidR="001F1407">
        <w:rPr>
          <w:szCs w:val="28"/>
        </w:rPr>
        <w:t>ла</w:t>
      </w:r>
      <w:r w:rsidRPr="00497B52">
        <w:rPr>
          <w:szCs w:val="28"/>
        </w:rPr>
        <w:t>: студент</w:t>
      </w:r>
      <w:r w:rsidR="00EF1E23" w:rsidRPr="00497B52">
        <w:rPr>
          <w:szCs w:val="28"/>
        </w:rPr>
        <w:t>ка</w:t>
      </w:r>
      <w:r w:rsidRPr="00497B52">
        <w:rPr>
          <w:szCs w:val="28"/>
        </w:rPr>
        <w:t xml:space="preserve"> </w:t>
      </w: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right"/>
        <w:rPr>
          <w:szCs w:val="28"/>
        </w:rPr>
      </w:pPr>
      <w:r w:rsidRPr="00497B52">
        <w:rPr>
          <w:szCs w:val="28"/>
        </w:rPr>
        <w:t>гр. ПЗ23</w:t>
      </w:r>
      <w:r w:rsidR="00EF1E23" w:rsidRPr="00497B52">
        <w:rPr>
          <w:szCs w:val="28"/>
        </w:rPr>
        <w:t>13</w:t>
      </w:r>
      <w:r w:rsidRPr="00497B52">
        <w:rPr>
          <w:szCs w:val="28"/>
        </w:rPr>
        <w:t xml:space="preserve"> </w:t>
      </w:r>
    </w:p>
    <w:p w:rsidR="00080B04" w:rsidRPr="00497B52" w:rsidRDefault="00EF1E23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right"/>
        <w:rPr>
          <w:szCs w:val="28"/>
        </w:rPr>
      </w:pPr>
      <w:r w:rsidRPr="00497B52">
        <w:rPr>
          <w:szCs w:val="28"/>
        </w:rPr>
        <w:t>Шайкова П. Д.</w:t>
      </w: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right"/>
        <w:rPr>
          <w:szCs w:val="28"/>
        </w:rPr>
      </w:pPr>
    </w:p>
    <w:p w:rsidR="00080B04" w:rsidRPr="00497B52" w:rsidRDefault="00DD57D3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right"/>
        <w:rPr>
          <w:szCs w:val="28"/>
        </w:rPr>
      </w:pPr>
      <w:r>
        <w:rPr>
          <w:szCs w:val="28"/>
        </w:rPr>
        <w:t>Прийня</w:t>
      </w:r>
      <w:r w:rsidR="00785C47">
        <w:rPr>
          <w:szCs w:val="28"/>
        </w:rPr>
        <w:t>ла</w:t>
      </w:r>
      <w:r w:rsidR="00080B04" w:rsidRPr="00497B52">
        <w:rPr>
          <w:szCs w:val="28"/>
        </w:rPr>
        <w:t xml:space="preserve">: </w:t>
      </w:r>
      <w:r w:rsidR="00080B04" w:rsidRPr="00497B52">
        <w:rPr>
          <w:szCs w:val="28"/>
        </w:rPr>
        <w:br/>
      </w: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right"/>
        <w:rPr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566"/>
        <w:rPr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566"/>
        <w:rPr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szCs w:val="28"/>
        </w:rPr>
      </w:pPr>
    </w:p>
    <w:p w:rsidR="00080B04" w:rsidRPr="00497B52" w:rsidRDefault="00080B04" w:rsidP="0016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szCs w:val="28"/>
        </w:rPr>
      </w:pPr>
    </w:p>
    <w:p w:rsidR="00DD57D3" w:rsidRPr="00DD57D3" w:rsidRDefault="00080B04" w:rsidP="00DD5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szCs w:val="28"/>
        </w:rPr>
      </w:pPr>
      <w:r w:rsidRPr="00497B52">
        <w:rPr>
          <w:szCs w:val="28"/>
        </w:rPr>
        <w:t>Дніпро, 202</w:t>
      </w:r>
      <w:r w:rsidR="00564263">
        <w:rPr>
          <w:szCs w:val="28"/>
        </w:rPr>
        <w:t>6</w:t>
      </w:r>
    </w:p>
    <w:p w:rsidR="00BA6DB8" w:rsidRDefault="00BA6DB8" w:rsidP="006D243B">
      <w:r>
        <w:lastRenderedPageBreak/>
        <w:t xml:space="preserve">Тема. Дослідження предметної області. Виявлення функціональних вимог до інструменту рефакторингу. </w:t>
      </w:r>
    </w:p>
    <w:p w:rsidR="00964A44" w:rsidRPr="00497B52" w:rsidRDefault="00BA6DB8" w:rsidP="006D243B">
      <w:r>
        <w:t>Мета. Набути навичок аналізу предметної області, проєктування архітектури програмного продукту, формулювання функціональних вимог та їх опису за допомогою модульних тестів у підході TDD (Test-Driven Development).</w:t>
      </w:r>
      <w:bookmarkStart w:id="0" w:name="_GoBack"/>
      <w:bookmarkEnd w:id="0"/>
    </w:p>
    <w:sectPr w:rsidR="00964A44" w:rsidRPr="00497B52" w:rsidSect="00446CF3">
      <w:pgSz w:w="11907" w:h="16839"/>
      <w:pgMar w:top="1134" w:right="1134" w:bottom="1134" w:left="1134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ADE"/>
    <w:multiLevelType w:val="hybridMultilevel"/>
    <w:tmpl w:val="EA3226EC"/>
    <w:lvl w:ilvl="0" w:tplc="9A1836FA">
      <w:start w:val="1"/>
      <w:numFmt w:val="bullet"/>
      <w:pStyle w:val="a"/>
      <w:suff w:val="space"/>
      <w:lvlText w:val="o"/>
      <w:lvlJc w:val="left"/>
      <w:pPr>
        <w:ind w:left="107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48C26AE"/>
    <w:multiLevelType w:val="hybridMultilevel"/>
    <w:tmpl w:val="08669A86"/>
    <w:lvl w:ilvl="0" w:tplc="B0A2E6BA">
      <w:start w:val="1"/>
      <w:numFmt w:val="decimal"/>
      <w:pStyle w:val="a0"/>
      <w:suff w:val="space"/>
      <w:lvlText w:val="%1."/>
      <w:lvlJc w:val="left"/>
      <w:pPr>
        <w:ind w:left="2291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9363D0"/>
    <w:multiLevelType w:val="hybridMultilevel"/>
    <w:tmpl w:val="00A2873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B4274AF"/>
    <w:multiLevelType w:val="hybridMultilevel"/>
    <w:tmpl w:val="3BA2417A"/>
    <w:lvl w:ilvl="0" w:tplc="66648A66">
      <w:start w:val="1"/>
      <w:numFmt w:val="bullet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C7D26C5"/>
    <w:multiLevelType w:val="hybridMultilevel"/>
    <w:tmpl w:val="F0FA5C96"/>
    <w:lvl w:ilvl="0" w:tplc="5434AA90">
      <w:start w:val="1"/>
      <w:numFmt w:val="bullet"/>
      <w:suff w:val="space"/>
      <w:lvlText w:val="o"/>
      <w:lvlJc w:val="left"/>
      <w:pPr>
        <w:ind w:left="107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E2256"/>
    <w:multiLevelType w:val="hybridMultilevel"/>
    <w:tmpl w:val="6C50A6CA"/>
    <w:lvl w:ilvl="0" w:tplc="1C2072AA">
      <w:start w:val="1"/>
      <w:numFmt w:val="decimal"/>
      <w:lvlText w:val="5.%1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F7AE8BE">
      <w:start w:val="1"/>
      <w:numFmt w:val="decimal"/>
      <w:suff w:val="space"/>
      <w:lvlText w:val="5.%2"/>
      <w:lvlJc w:val="left"/>
      <w:pPr>
        <w:ind w:left="2291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A1FE1"/>
    <w:multiLevelType w:val="multilevel"/>
    <w:tmpl w:val="D986AB9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B683E"/>
    <w:multiLevelType w:val="hybridMultilevel"/>
    <w:tmpl w:val="D8D29834"/>
    <w:lvl w:ilvl="0" w:tplc="66648A66">
      <w:start w:val="1"/>
      <w:numFmt w:val="bullet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BA60A4A"/>
    <w:multiLevelType w:val="hybridMultilevel"/>
    <w:tmpl w:val="CAE8D446"/>
    <w:lvl w:ilvl="0" w:tplc="66648A66">
      <w:start w:val="1"/>
      <w:numFmt w:val="bullet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8D97D44"/>
    <w:multiLevelType w:val="hybridMultilevel"/>
    <w:tmpl w:val="04AC98E6"/>
    <w:lvl w:ilvl="0" w:tplc="66648A66">
      <w:start w:val="1"/>
      <w:numFmt w:val="bullet"/>
      <w:suff w:val="space"/>
      <w:lvlText w:val="o"/>
      <w:lvlJc w:val="left"/>
      <w:pPr>
        <w:ind w:left="107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516A23FB"/>
    <w:multiLevelType w:val="hybridMultilevel"/>
    <w:tmpl w:val="FD1494BE"/>
    <w:lvl w:ilvl="0" w:tplc="66648A66">
      <w:start w:val="1"/>
      <w:numFmt w:val="bullet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A047609"/>
    <w:multiLevelType w:val="multilevel"/>
    <w:tmpl w:val="3C54BE9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74495273"/>
    <w:multiLevelType w:val="multilevel"/>
    <w:tmpl w:val="7772B15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6"/>
  </w:num>
  <w:num w:numId="4">
    <w:abstractNumId w:val="12"/>
  </w:num>
  <w:num w:numId="5">
    <w:abstractNumId w:val="9"/>
  </w:num>
  <w:num w:numId="6">
    <w:abstractNumId w:val="4"/>
  </w:num>
  <w:num w:numId="7">
    <w:abstractNumId w:val="1"/>
    <w:lvlOverride w:ilvl="0">
      <w:startOverride w:val="1"/>
    </w:lvlOverride>
  </w:num>
  <w:num w:numId="8">
    <w:abstractNumId w:val="5"/>
  </w:num>
  <w:num w:numId="9">
    <w:abstractNumId w:val="0"/>
  </w:num>
  <w:num w:numId="10">
    <w:abstractNumId w:val="10"/>
  </w:num>
  <w:num w:numId="11">
    <w:abstractNumId w:val="8"/>
  </w:num>
  <w:num w:numId="12">
    <w:abstractNumId w:val="7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C4F"/>
    <w:rsid w:val="00015B52"/>
    <w:rsid w:val="000459DC"/>
    <w:rsid w:val="0005378E"/>
    <w:rsid w:val="00060E5F"/>
    <w:rsid w:val="00062C5B"/>
    <w:rsid w:val="00080B04"/>
    <w:rsid w:val="000F6F68"/>
    <w:rsid w:val="00110D6C"/>
    <w:rsid w:val="00123157"/>
    <w:rsid w:val="001461BD"/>
    <w:rsid w:val="00154CBC"/>
    <w:rsid w:val="00164B89"/>
    <w:rsid w:val="001764D0"/>
    <w:rsid w:val="0019486E"/>
    <w:rsid w:val="001C2B32"/>
    <w:rsid w:val="001D2060"/>
    <w:rsid w:val="001F1407"/>
    <w:rsid w:val="001F5A5D"/>
    <w:rsid w:val="00217B66"/>
    <w:rsid w:val="00232C45"/>
    <w:rsid w:val="00290B03"/>
    <w:rsid w:val="002A1902"/>
    <w:rsid w:val="002D29BF"/>
    <w:rsid w:val="0030279F"/>
    <w:rsid w:val="003511C0"/>
    <w:rsid w:val="003E3FBD"/>
    <w:rsid w:val="0045702B"/>
    <w:rsid w:val="00497B52"/>
    <w:rsid w:val="004E4291"/>
    <w:rsid w:val="005501C5"/>
    <w:rsid w:val="00564263"/>
    <w:rsid w:val="005B60FE"/>
    <w:rsid w:val="005D5C11"/>
    <w:rsid w:val="006409AF"/>
    <w:rsid w:val="0069119B"/>
    <w:rsid w:val="006A1504"/>
    <w:rsid w:val="006D243B"/>
    <w:rsid w:val="006F56ED"/>
    <w:rsid w:val="00732F62"/>
    <w:rsid w:val="00785C47"/>
    <w:rsid w:val="0086717E"/>
    <w:rsid w:val="00887201"/>
    <w:rsid w:val="00964A44"/>
    <w:rsid w:val="00982C45"/>
    <w:rsid w:val="009D45C1"/>
    <w:rsid w:val="009F7075"/>
    <w:rsid w:val="00A42C4F"/>
    <w:rsid w:val="00A614CA"/>
    <w:rsid w:val="00A75678"/>
    <w:rsid w:val="00A854AF"/>
    <w:rsid w:val="00AF4CC2"/>
    <w:rsid w:val="00BA6DB8"/>
    <w:rsid w:val="00BF61C7"/>
    <w:rsid w:val="00C606C4"/>
    <w:rsid w:val="00C61352"/>
    <w:rsid w:val="00C904C6"/>
    <w:rsid w:val="00CA4F37"/>
    <w:rsid w:val="00CF5116"/>
    <w:rsid w:val="00CF6538"/>
    <w:rsid w:val="00DD57D3"/>
    <w:rsid w:val="00E14303"/>
    <w:rsid w:val="00E4395D"/>
    <w:rsid w:val="00EB402C"/>
    <w:rsid w:val="00EF1E23"/>
    <w:rsid w:val="00F01E63"/>
    <w:rsid w:val="00F03E33"/>
    <w:rsid w:val="00F16B40"/>
    <w:rsid w:val="00F306AF"/>
    <w:rsid w:val="00F92291"/>
    <w:rsid w:val="00FF1601"/>
    <w:rsid w:val="00FF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4CC27"/>
  <w15:docId w15:val="{DB4B1D7A-9265-4E3C-AC59-1B9D9E2B8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1D2125"/>
        <w:sz w:val="28"/>
        <w:szCs w:val="28"/>
        <w:lang w:val="ru-RU" w:eastAsia="en-US" w:bidi="ar-SA"/>
      </w:rPr>
    </w:rPrDefault>
    <w:pPrDefault>
      <w:pPr>
        <w:spacing w:after="100" w:afterAutospacing="1"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64B89"/>
    <w:pPr>
      <w:widowControl w:val="0"/>
      <w:spacing w:after="0" w:afterAutospacing="0"/>
    </w:pPr>
    <w:rPr>
      <w:color w:val="auto"/>
      <w:szCs w:val="20"/>
      <w:lang w:val="uk-UA" w:eastAsia="ru-RU"/>
    </w:rPr>
  </w:style>
  <w:style w:type="paragraph" w:styleId="1">
    <w:name w:val="heading 1"/>
    <w:basedOn w:val="a1"/>
    <w:next w:val="a1"/>
    <w:link w:val="10"/>
    <w:uiPriority w:val="9"/>
    <w:qFormat/>
    <w:rsid w:val="005D5C11"/>
    <w:pPr>
      <w:keepNext/>
      <w:keepLines/>
      <w:pageBreakBefore/>
      <w:spacing w:before="240" w:after="120"/>
      <w:ind w:firstLine="0"/>
      <w:jc w:val="center"/>
      <w:outlineLvl w:val="0"/>
    </w:pPr>
    <w:rPr>
      <w:rFonts w:eastAsia="Arial" w:cs="Arial"/>
      <w:b/>
      <w:caps/>
      <w:color w:val="000000" w:themeColor="text1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5D5C11"/>
    <w:pPr>
      <w:keepNext/>
      <w:keepLines/>
      <w:spacing w:before="120"/>
      <w:outlineLvl w:val="1"/>
    </w:pPr>
    <w:rPr>
      <w:rFonts w:eastAsia="Arial" w:cs="Arial"/>
      <w:b/>
      <w:color w:val="000000" w:themeColor="text1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4E4291"/>
    <w:pPr>
      <w:keepNext/>
      <w:keepLines/>
      <w:spacing w:before="120"/>
      <w:jc w:val="left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4E4291"/>
    <w:pPr>
      <w:keepNext/>
      <w:keepLines/>
      <w:spacing w:before="240" w:after="120"/>
      <w:ind w:firstLine="0"/>
      <w:jc w:val="center"/>
      <w:outlineLvl w:val="3"/>
    </w:pPr>
    <w:rPr>
      <w:rFonts w:eastAsiaTheme="majorEastAsia" w:cstheme="majorBidi"/>
      <w:b/>
      <w:bCs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uiPriority w:val="1"/>
    <w:qFormat/>
    <w:rsid w:val="0030279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D5C11"/>
    <w:rPr>
      <w:rFonts w:eastAsia="Arial" w:cs="Arial"/>
      <w:b/>
      <w:caps/>
      <w:color w:val="000000" w:themeColor="text1"/>
      <w:szCs w:val="36"/>
      <w:lang w:val="uk-UA" w:eastAsia="ru-RU"/>
    </w:rPr>
  </w:style>
  <w:style w:type="paragraph" w:styleId="a0">
    <w:name w:val="List Paragraph"/>
    <w:basedOn w:val="a1"/>
    <w:link w:val="a6"/>
    <w:uiPriority w:val="34"/>
    <w:qFormat/>
    <w:rsid w:val="004E4291"/>
    <w:pPr>
      <w:numPr>
        <w:numId w:val="1"/>
      </w:numPr>
      <w:ind w:left="714" w:hanging="357"/>
      <w:contextualSpacing/>
    </w:pPr>
  </w:style>
  <w:style w:type="character" w:customStyle="1" w:styleId="20">
    <w:name w:val="Заголовок 2 Знак"/>
    <w:basedOn w:val="a2"/>
    <w:link w:val="2"/>
    <w:uiPriority w:val="9"/>
    <w:rsid w:val="005D5C11"/>
    <w:rPr>
      <w:rFonts w:eastAsia="Arial" w:cs="Arial"/>
      <w:b/>
      <w:color w:val="000000" w:themeColor="text1"/>
      <w:szCs w:val="32"/>
      <w:lang w:val="uk-UA" w:eastAsia="ru-RU"/>
    </w:rPr>
  </w:style>
  <w:style w:type="paragraph" w:styleId="a7">
    <w:name w:val="Normal (Web)"/>
    <w:basedOn w:val="a1"/>
    <w:uiPriority w:val="99"/>
    <w:semiHidden/>
    <w:unhideWhenUsed/>
    <w:rsid w:val="00EF1E23"/>
    <w:pPr>
      <w:widowControl/>
      <w:spacing w:before="100" w:beforeAutospacing="1" w:after="100" w:afterAutospacing="1"/>
    </w:pPr>
    <w:rPr>
      <w:sz w:val="24"/>
      <w:szCs w:val="24"/>
      <w:lang w:val="ru-RU"/>
    </w:rPr>
  </w:style>
  <w:style w:type="character" w:customStyle="1" w:styleId="30">
    <w:name w:val="Заголовок 3 Знак"/>
    <w:basedOn w:val="a2"/>
    <w:link w:val="3"/>
    <w:uiPriority w:val="9"/>
    <w:rsid w:val="004E4291"/>
    <w:rPr>
      <w:rFonts w:eastAsiaTheme="majorEastAsia" w:cstheme="majorBidi"/>
      <w:b/>
      <w:bCs/>
      <w:color w:val="auto"/>
      <w:szCs w:val="20"/>
      <w:lang w:val="uk-UA" w:eastAsia="ru-RU"/>
    </w:rPr>
  </w:style>
  <w:style w:type="character" w:customStyle="1" w:styleId="40">
    <w:name w:val="Заголовок 4 Знак"/>
    <w:basedOn w:val="a2"/>
    <w:link w:val="4"/>
    <w:uiPriority w:val="9"/>
    <w:rsid w:val="004E4291"/>
    <w:rPr>
      <w:rFonts w:eastAsiaTheme="majorEastAsia" w:cstheme="majorBidi"/>
      <w:b/>
      <w:bCs/>
      <w:iCs/>
      <w:color w:val="auto"/>
      <w:szCs w:val="20"/>
      <w:lang w:val="uk-UA" w:eastAsia="ru-RU"/>
    </w:rPr>
  </w:style>
  <w:style w:type="paragraph" w:styleId="a8">
    <w:name w:val="Balloon Text"/>
    <w:basedOn w:val="a1"/>
    <w:link w:val="a9"/>
    <w:uiPriority w:val="99"/>
    <w:semiHidden/>
    <w:unhideWhenUsed/>
    <w:rsid w:val="00217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у виносці Знак"/>
    <w:basedOn w:val="a2"/>
    <w:link w:val="a8"/>
    <w:uiPriority w:val="99"/>
    <w:semiHidden/>
    <w:rsid w:val="00217B66"/>
    <w:rPr>
      <w:rFonts w:ascii="Tahoma" w:hAnsi="Tahoma" w:cs="Tahoma"/>
      <w:color w:val="auto"/>
      <w:sz w:val="16"/>
      <w:szCs w:val="16"/>
      <w:lang w:val="uk-UA" w:eastAsia="ru-RU"/>
    </w:rPr>
  </w:style>
  <w:style w:type="paragraph" w:styleId="aa">
    <w:name w:val="TOC Heading"/>
    <w:basedOn w:val="1"/>
    <w:next w:val="a1"/>
    <w:uiPriority w:val="39"/>
    <w:semiHidden/>
    <w:unhideWhenUsed/>
    <w:qFormat/>
    <w:rsid w:val="00E14303"/>
    <w:pPr>
      <w:pageBreakBefore w:val="0"/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val="ru-RU" w:eastAsia="en-US"/>
    </w:rPr>
  </w:style>
  <w:style w:type="paragraph" w:styleId="21">
    <w:name w:val="toc 2"/>
    <w:basedOn w:val="a1"/>
    <w:next w:val="a1"/>
    <w:autoRedefine/>
    <w:uiPriority w:val="39"/>
    <w:unhideWhenUsed/>
    <w:rsid w:val="00E14303"/>
    <w:pPr>
      <w:spacing w:after="100"/>
      <w:ind w:left="280"/>
    </w:pPr>
  </w:style>
  <w:style w:type="paragraph" w:styleId="11">
    <w:name w:val="toc 1"/>
    <w:basedOn w:val="a1"/>
    <w:next w:val="a1"/>
    <w:autoRedefine/>
    <w:uiPriority w:val="39"/>
    <w:unhideWhenUsed/>
    <w:rsid w:val="00E14303"/>
    <w:pPr>
      <w:spacing w:after="100"/>
    </w:pPr>
  </w:style>
  <w:style w:type="character" w:styleId="ab">
    <w:name w:val="Hyperlink"/>
    <w:basedOn w:val="a2"/>
    <w:uiPriority w:val="99"/>
    <w:unhideWhenUsed/>
    <w:rsid w:val="00E14303"/>
    <w:rPr>
      <w:color w:val="0000FF" w:themeColor="hyperlink"/>
      <w:u w:val="single"/>
    </w:rPr>
  </w:style>
  <w:style w:type="paragraph" w:styleId="31">
    <w:name w:val="toc 3"/>
    <w:basedOn w:val="a1"/>
    <w:next w:val="a1"/>
    <w:autoRedefine/>
    <w:uiPriority w:val="39"/>
    <w:unhideWhenUsed/>
    <w:rsid w:val="00E14303"/>
    <w:pPr>
      <w:spacing w:after="100"/>
      <w:ind w:left="560"/>
    </w:pPr>
  </w:style>
  <w:style w:type="paragraph" w:customStyle="1" w:styleId="a">
    <w:name w:val="Список символ"/>
    <w:basedOn w:val="a0"/>
    <w:link w:val="ac"/>
    <w:qFormat/>
    <w:rsid w:val="0069119B"/>
    <w:pPr>
      <w:numPr>
        <w:numId w:val="9"/>
      </w:numPr>
      <w:ind w:left="714" w:hanging="357"/>
    </w:pPr>
  </w:style>
  <w:style w:type="character" w:customStyle="1" w:styleId="a6">
    <w:name w:val="Абзац списку Знак"/>
    <w:basedOn w:val="a2"/>
    <w:link w:val="a0"/>
    <w:uiPriority w:val="34"/>
    <w:rsid w:val="0069119B"/>
    <w:rPr>
      <w:color w:val="auto"/>
      <w:szCs w:val="20"/>
      <w:lang w:val="uk-UA" w:eastAsia="ru-RU"/>
    </w:rPr>
  </w:style>
  <w:style w:type="character" w:customStyle="1" w:styleId="ac">
    <w:name w:val="Список символ Знак"/>
    <w:basedOn w:val="a6"/>
    <w:link w:val="a"/>
    <w:rsid w:val="0069119B"/>
    <w:rPr>
      <w:color w:val="auto"/>
      <w:szCs w:val="20"/>
      <w:lang w:val="uk-UA" w:eastAsia="ru-RU"/>
    </w:rPr>
  </w:style>
  <w:style w:type="paragraph" w:styleId="ad">
    <w:name w:val="caption"/>
    <w:basedOn w:val="a1"/>
    <w:next w:val="a1"/>
    <w:uiPriority w:val="35"/>
    <w:unhideWhenUsed/>
    <w:qFormat/>
    <w:rsid w:val="003511C0"/>
    <w:pPr>
      <w:spacing w:before="120" w:line="240" w:lineRule="auto"/>
      <w:ind w:firstLine="0"/>
      <w:jc w:val="center"/>
    </w:pPr>
    <w:rPr>
      <w:b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0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I-PC\Documents\&#1053;&#1072;&#1089;&#1090;&#1088;&#1086;&#1102;&#1074;&#1072;&#1085;&#1110;%20&#1096;&#1072;&#1073;&#1083;&#1086;&#1085;&#1080;%20Office\&#1044;&#1103;&#1083;&#1091;&#1085;&#1110;&#1074;&#1077;&#1088;&#109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ECDD04-450B-4178-964B-32B2C91A3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Дялуніверу.dotx</Template>
  <TotalTime>3</TotalTime>
  <Pages>2</Pages>
  <Words>452</Words>
  <Characters>258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MSI-PC</dc:creator>
  <cp:lastModifiedBy>MSI-PC</cp:lastModifiedBy>
  <cp:revision>4</cp:revision>
  <dcterms:created xsi:type="dcterms:W3CDTF">2026-03-07T19:33:00Z</dcterms:created>
  <dcterms:modified xsi:type="dcterms:W3CDTF">2026-03-07T19:36:00Z</dcterms:modified>
</cp:coreProperties>
</file>